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E20" w:rsidRDefault="009F5814" w:rsidP="002B3668">
      <w:pPr>
        <w:spacing w:before="100" w:beforeAutospacing="1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lang w:eastAsia="pt-BR"/>
        </w:rPr>
        <w:drawing>
          <wp:inline distT="0" distB="0" distL="0" distR="0">
            <wp:extent cx="1235054" cy="876300"/>
            <wp:effectExtent l="0" t="0" r="0" b="0"/>
            <wp:docPr id="3" name="Imagem 3" descr="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244" cy="87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56A" w:rsidRDefault="002B3668" w:rsidP="002B3668">
      <w:pPr>
        <w:spacing w:after="100" w:afterAutospacing="1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CEnTRO EDUCACIONAL </w:t>
      </w:r>
      <w:r w:rsidRPr="00FB235A">
        <w:rPr>
          <w:rFonts w:ascii="Times New Roman" w:hAnsi="Times New Roman" w:cs="Times New Roman"/>
          <w:caps/>
          <w:sz w:val="24"/>
          <w:szCs w:val="24"/>
        </w:rPr>
        <w:t>LOGOS</w:t>
      </w:r>
    </w:p>
    <w:p w:rsidR="0030556A" w:rsidRDefault="00545D96" w:rsidP="009F5814">
      <w:pPr>
        <w:spacing w:after="100" w:afterAutospacing="1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45D96">
        <w:rPr>
          <w:rFonts w:ascii="Times New Roman" w:hAnsi="Times New Roman"/>
          <w:b/>
          <w:sz w:val="24"/>
          <w:szCs w:val="24"/>
        </w:rPr>
        <w:t>LISTA DE EXERCÍCIOS PARA A</w:t>
      </w:r>
      <w:r w:rsidR="009F5814">
        <w:rPr>
          <w:rFonts w:ascii="Times New Roman" w:hAnsi="Times New Roman"/>
          <w:b/>
          <w:sz w:val="24"/>
          <w:szCs w:val="24"/>
        </w:rPr>
        <w:t>VALIAÇÃO POR ÁREA DE CONHECIMENTO A.A.C</w:t>
      </w:r>
      <w:r w:rsidRPr="00545D96">
        <w:rPr>
          <w:rFonts w:ascii="Times New Roman" w:hAnsi="Times New Roman"/>
          <w:b/>
          <w:sz w:val="24"/>
          <w:szCs w:val="24"/>
        </w:rPr>
        <w:t xml:space="preserve"> </w:t>
      </w:r>
      <w:r w:rsidR="00186D2E">
        <w:rPr>
          <w:rFonts w:ascii="Times New Roman" w:hAnsi="Times New Roman"/>
          <w:b/>
          <w:sz w:val="24"/>
          <w:szCs w:val="24"/>
        </w:rPr>
        <w:t>8</w:t>
      </w:r>
      <w:r w:rsidR="0004380F">
        <w:rPr>
          <w:rFonts w:ascii="Times New Roman" w:hAnsi="Times New Roman"/>
          <w:b/>
          <w:sz w:val="24"/>
          <w:szCs w:val="24"/>
        </w:rPr>
        <w:t>º</w:t>
      </w:r>
      <w:r w:rsidR="004734D3">
        <w:rPr>
          <w:rFonts w:ascii="Times New Roman" w:hAnsi="Times New Roman"/>
          <w:b/>
          <w:sz w:val="24"/>
          <w:szCs w:val="24"/>
        </w:rPr>
        <w:t xml:space="preserve"> ANO 4</w:t>
      </w:r>
      <w:r w:rsidRPr="00545D96">
        <w:rPr>
          <w:rFonts w:ascii="Times New Roman" w:hAnsi="Times New Roman"/>
          <w:b/>
          <w:sz w:val="24"/>
          <w:szCs w:val="24"/>
        </w:rPr>
        <w:t>° BIMESTRE</w:t>
      </w:r>
    </w:p>
    <w:p w:rsidR="002721E2" w:rsidRDefault="002721E2" w:rsidP="002721E2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490FF7" w:rsidRPr="00490FF7" w:rsidRDefault="00490FF7" w:rsidP="00EB2983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>Questão 01 -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EB2983" w:rsidRPr="00EB2983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Uma pizzaria oferece as seguintes opções de sabores de pizza</w:t>
      </w:r>
      <w:r w:rsidR="0007251F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: frango, calabresa, presunto, vegetariana e a moda da casa e tendo sucos, refrigerantes e vitaminas</w:t>
      </w:r>
      <w:r w:rsidR="00EB2983" w:rsidRPr="00EB2983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. Além disso, a pizzaria oferece três tamanhos de pizza: pequeno, médio e grande. Quantas composições diferentes de pizza podemos criar?</w:t>
      </w:r>
    </w:p>
    <w:p w:rsidR="00490FF7" w:rsidRPr="00490FF7" w:rsidRDefault="00490FF7" w:rsidP="00490FF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490FF7" w:rsidRDefault="0007251F" w:rsidP="00490FF7">
      <w:pPr>
        <w:spacing w:after="24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48 composições</w:t>
      </w:r>
    </w:p>
    <w:p w:rsidR="00490FF7" w:rsidRPr="00490FF7" w:rsidRDefault="00490FF7" w:rsidP="00490FF7">
      <w:pPr>
        <w:spacing w:after="24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B.  </w:t>
      </w:r>
      <w:r w:rsidR="0007251F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="0007251F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="0007251F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45 composições</w:t>
      </w:r>
    </w:p>
    <w:p w:rsidR="00490FF7" w:rsidRPr="00490FF7" w:rsidRDefault="0007251F" w:rsidP="00490FF7">
      <w:pPr>
        <w:spacing w:after="24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42 composições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490FF7" w:rsidRPr="00490FF7" w:rsidRDefault="0007251F" w:rsidP="00490FF7">
      <w:pPr>
        <w:spacing w:after="24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33 composições</w:t>
      </w:r>
    </w:p>
    <w:p w:rsidR="00490FF7" w:rsidRPr="00490FF7" w:rsidRDefault="0007251F" w:rsidP="00490FF7">
      <w:pPr>
        <w:spacing w:after="24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11 composições</w:t>
      </w:r>
    </w:p>
    <w:p w:rsidR="00490FF7" w:rsidRPr="00490FF7" w:rsidRDefault="00490FF7" w:rsidP="00490FF7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 </w:t>
      </w: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>Questão 02 -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Um estuda</w:t>
      </w:r>
      <w:r w:rsidR="00EA2841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nte precisa criar uma senha de 4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 dígitos para seu armário na e</w:t>
      </w:r>
      <w:r w:rsidR="00E33521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scola, sem começar pelo zero e sem repetições. Quantos senhas serão necessárias se o estudante optar somente por números </w:t>
      </w:r>
      <w:r w:rsidR="00804762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pares?</w:t>
      </w:r>
    </w:p>
    <w:p w:rsidR="00490FF7" w:rsidRPr="00490FF7" w:rsidRDefault="00490FF7" w:rsidP="00490FF7">
      <w:pPr>
        <w:spacing w:after="240"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490FF7" w:rsidRDefault="00490FF7" w:rsidP="00490FF7">
      <w:pPr>
        <w:tabs>
          <w:tab w:val="left" w:pos="709"/>
          <w:tab w:val="left" w:pos="851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A.</w:t>
      </w: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2.9</w:t>
      </w:r>
      <w:r w:rsidR="00B44596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92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senhas</w:t>
      </w:r>
    </w:p>
    <w:p w:rsidR="00490FF7" w:rsidRPr="00490FF7" w:rsidRDefault="00E12E72" w:rsidP="00490FF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2.872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senhas</w:t>
      </w:r>
    </w:p>
    <w:p w:rsidR="00490FF7" w:rsidRPr="00490FF7" w:rsidRDefault="00490FF7" w:rsidP="00490FF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C. </w:t>
      </w:r>
      <w:proofErr w:type="gramStart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2.296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senhas</w:t>
      </w:r>
    </w:p>
    <w:p w:rsidR="00490FF7" w:rsidRPr="00490FF7" w:rsidRDefault="00490FF7" w:rsidP="00490FF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D.</w:t>
      </w: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="00E12E7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2.126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senhas</w:t>
      </w:r>
    </w:p>
    <w:p w:rsidR="00490FF7" w:rsidRPr="00490FF7" w:rsidRDefault="00E12E72" w:rsidP="00490FF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1.296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senhas</w:t>
      </w:r>
    </w:p>
    <w:p w:rsidR="00490FF7" w:rsidRPr="00490FF7" w:rsidRDefault="00490FF7" w:rsidP="00490FF7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490FF7" w:rsidRDefault="00490FF7" w:rsidP="00490FF7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>Questão 03 -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Beatriz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está organizando seu guarda-roupa p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ara a semana de aulas. Ela tem 8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blusas diferentes (A, B, C,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D,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E,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F,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G e H) e 7 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sa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ias diferentes (1, 2, 3, 4,5,6 e </w:t>
      </w:r>
      <w:proofErr w:type="gramStart"/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7 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)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. No entanto, ela decid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iu que não queria usar a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blusa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B e </w:t>
      </w:r>
      <w:r w:rsidR="00C0027C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F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com a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saia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1</w:t>
      </w:r>
      <w:r w:rsidR="00C0027C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e 5 </w:t>
      </w:r>
      <w:r w:rsidR="00C0027C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nem</w:t>
      </w:r>
      <w:r w:rsidR="00C0027C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a blusa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D </w:t>
      </w:r>
      <w:r w:rsidR="009C539B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com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a saia </w:t>
      </w:r>
      <w:r w:rsidR="009C539B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2</w:t>
      </w:r>
      <w:r w:rsidR="009C539B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.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De quan</w:t>
      </w:r>
      <w:r w:rsidR="007E129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tas maneiras diferentes Beatriz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pode combinar uma blusa e uma saia, considerando as restrições estabelecidas?</w:t>
      </w:r>
    </w:p>
    <w:p w:rsidR="00490FF7" w:rsidRPr="00490FF7" w:rsidRDefault="00490FF7" w:rsidP="00490FF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490FF7" w:rsidRDefault="009C539B" w:rsidP="00490FF7">
      <w:pPr>
        <w:spacing w:before="240" w:after="240" w:line="240" w:lineRule="auto"/>
        <w:ind w:left="360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40</w:t>
      </w:r>
    </w:p>
    <w:p w:rsidR="00490FF7" w:rsidRPr="00490FF7" w:rsidRDefault="009C539B" w:rsidP="00490FF7">
      <w:pPr>
        <w:spacing w:before="240" w:after="240" w:line="240" w:lineRule="auto"/>
        <w:ind w:left="360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30</w:t>
      </w:r>
    </w:p>
    <w:p w:rsidR="00490FF7" w:rsidRPr="00490FF7" w:rsidRDefault="009C539B" w:rsidP="00490FF7">
      <w:pPr>
        <w:spacing w:before="240" w:after="240" w:line="240" w:lineRule="auto"/>
        <w:ind w:left="360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C.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23</w:t>
      </w:r>
    </w:p>
    <w:p w:rsidR="00490FF7" w:rsidRPr="00490FF7" w:rsidRDefault="009C539B" w:rsidP="00490FF7">
      <w:pPr>
        <w:spacing w:before="240" w:after="240" w:line="240" w:lineRule="auto"/>
        <w:ind w:left="360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22</w:t>
      </w:r>
    </w:p>
    <w:p w:rsidR="00490FF7" w:rsidRPr="00490FF7" w:rsidRDefault="009C539B" w:rsidP="00490FF7">
      <w:pPr>
        <w:spacing w:before="240" w:after="240" w:line="240" w:lineRule="auto"/>
        <w:ind w:left="360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20</w:t>
      </w:r>
    </w:p>
    <w:p w:rsidR="00490FF7" w:rsidRPr="00490FF7" w:rsidRDefault="00490FF7" w:rsidP="00490FF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E51628" w:rsidRDefault="00490FF7" w:rsidP="00490FF7">
      <w:pPr>
        <w:spacing w:before="280" w:after="28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Questão 04 - </w:t>
      </w:r>
      <w:r w:rsidR="00E51628" w:rsidRPr="00E51628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De quantas maneiras um número com 3 algarismos distintos pode ser formado utilizando 0, 1, 2, 3, 4 e 5?</w:t>
      </w:r>
    </w:p>
    <w:p w:rsidR="00490FF7" w:rsidRPr="00490FF7" w:rsidRDefault="00E51628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 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Pr="00E5162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100 maneiras</w:t>
      </w:r>
    </w:p>
    <w:p w:rsidR="00490FF7" w:rsidRPr="00490FF7" w:rsidRDefault="00E51628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 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105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maneiras</w:t>
      </w:r>
    </w:p>
    <w:p w:rsidR="00490FF7" w:rsidRPr="00490FF7" w:rsidRDefault="00E51628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C. 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110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maneiras</w:t>
      </w:r>
    </w:p>
    <w:p w:rsidR="00490FF7" w:rsidRPr="00490FF7" w:rsidRDefault="00E51628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 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112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maneiras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 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="00E51628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  200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maneiras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</w:tblGrid>
      <w:tr w:rsidR="00490FF7" w:rsidRPr="00490FF7" w:rsidTr="00490FF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90FF7" w:rsidRPr="00490FF7" w:rsidRDefault="00490FF7" w:rsidP="00490F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490FF7" w:rsidRPr="00490FF7" w:rsidRDefault="00045FC4" w:rsidP="00490FF7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045FC4">
        <w:rPr>
          <w:rFonts w:ascii="Times New Roman" w:hAnsi="Times New Roman" w:cs="Times New Roman"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597C5220" wp14:editId="11677D1B">
            <wp:simplePos x="0" y="0"/>
            <wp:positionH relativeFrom="column">
              <wp:posOffset>3261360</wp:posOffset>
            </wp:positionH>
            <wp:positionV relativeFrom="paragraph">
              <wp:posOffset>1187450</wp:posOffset>
            </wp:positionV>
            <wp:extent cx="2006600" cy="766005"/>
            <wp:effectExtent l="0" t="0" r="0" b="0"/>
            <wp:wrapTight wrapText="bothSides">
              <wp:wrapPolygon edited="0">
                <wp:start x="0" y="0"/>
                <wp:lineTo x="0" y="20955"/>
                <wp:lineTo x="21327" y="20955"/>
                <wp:lineTo x="2132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76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0FF7"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Questão 05 - 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As atuais placas de licenciamento de automóveis constam de sete símbolos (caracteres) sendo três letras, dentre as 26 do alfabeto, seguidas de quatro algarismos de 0 a 9. </w:t>
      </w:r>
      <w:r w:rsidR="002E0D0A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Se as placas fossem no modelo antigo como mostra na figura abaixo, quantas placas distintas poderia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ter sem a repetição de</w:t>
      </w:r>
      <w:r w:rsidR="002E0D0A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letras e de algarismos, 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caracteres </w:t>
      </w:r>
      <w:r w:rsidR="00490FF7"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>distintos</w:t>
      </w:r>
      <w:r w:rsidR="002E0D0A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 incluindo o número zero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? </w:t>
      </w:r>
    </w:p>
    <w:tbl>
      <w:tblPr>
        <w:tblW w:w="0" w:type="auto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</w:tblGrid>
      <w:tr w:rsidR="00490FF7" w:rsidRPr="00490FF7" w:rsidTr="00490FF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90FF7" w:rsidRDefault="00490FF7" w:rsidP="00490F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</w:p>
          <w:p w:rsidR="00045FC4" w:rsidRPr="00490FF7" w:rsidRDefault="00045FC4" w:rsidP="00490F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</w:p>
          <w:p w:rsidR="00490FF7" w:rsidRPr="00490FF7" w:rsidRDefault="00E614E8" w:rsidP="00490FF7">
            <w:pPr>
              <w:spacing w:before="240" w:after="240" w:line="240" w:lineRule="auto"/>
              <w:ind w:left="1080" w:hanging="360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A.  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(  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)  778.240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placas possíveis. </w:t>
            </w:r>
          </w:p>
          <w:p w:rsidR="00490FF7" w:rsidRPr="00490FF7" w:rsidRDefault="00E614E8" w:rsidP="00490FF7">
            <w:pPr>
              <w:spacing w:before="240" w:after="240" w:line="240" w:lineRule="auto"/>
              <w:ind w:left="1080" w:hanging="360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B.  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(  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)  786.240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placas possíveis. </w:t>
            </w:r>
          </w:p>
          <w:p w:rsidR="00490FF7" w:rsidRPr="00490FF7" w:rsidRDefault="00E614E8" w:rsidP="00490FF7">
            <w:pPr>
              <w:spacing w:before="240" w:after="240" w:line="240" w:lineRule="auto"/>
              <w:ind w:left="1080" w:hanging="360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C.  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(  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)  688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.000 placas possíveis. </w:t>
            </w:r>
          </w:p>
          <w:p w:rsidR="00490FF7" w:rsidRPr="00490FF7" w:rsidRDefault="00E614E8" w:rsidP="00490FF7">
            <w:pPr>
              <w:spacing w:before="240" w:after="240" w:line="240" w:lineRule="auto"/>
              <w:ind w:left="1080" w:hanging="360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D.  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(  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)  6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62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.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00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placas possíveis. </w:t>
            </w:r>
          </w:p>
          <w:p w:rsidR="00490FF7" w:rsidRPr="00490FF7" w:rsidRDefault="00E614E8" w:rsidP="00490FF7">
            <w:pPr>
              <w:spacing w:before="240" w:after="240" w:line="240" w:lineRule="auto"/>
              <w:ind w:left="1080" w:hanging="360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E.  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(  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 )  558.240</w:t>
            </w:r>
            <w:r w:rsidR="00490FF7" w:rsidRPr="00490FF7">
              <w:rPr>
                <w:rFonts w:ascii="Times New Roman" w:hAnsi="Times New Roman" w:cs="Times New Roman"/>
                <w:color w:val="000000"/>
                <w:sz w:val="24"/>
                <w:szCs w:val="24"/>
                <w:lang w:eastAsia="pt-BR"/>
              </w:rPr>
              <w:t>placas possíveis. </w:t>
            </w:r>
          </w:p>
          <w:p w:rsidR="00490FF7" w:rsidRPr="00490FF7" w:rsidRDefault="00490FF7" w:rsidP="00490F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pt-BR"/>
              </w:rPr>
            </w:pPr>
          </w:p>
        </w:tc>
        <w:bookmarkStart w:id="0" w:name="_GoBack"/>
        <w:bookmarkEnd w:id="0"/>
      </w:tr>
    </w:tbl>
    <w:p w:rsidR="00490FF7" w:rsidRPr="00C548AB" w:rsidRDefault="00490FF7" w:rsidP="00490FF7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Questão 06 - </w:t>
      </w:r>
      <w:r w:rsidR="00C13DA6" w:rsidRPr="00C548AB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Ao lançarmos um dado duas vezes sucessivamente</w:t>
      </w:r>
      <w:r w:rsidR="00C548AB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 xml:space="preserve">, qual é a probabilidade de que </w:t>
      </w:r>
      <w:r w:rsidR="00C548AB" w:rsidRPr="00C548AB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o número 1 ocorra em ao menos um lançamento?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="00C548AB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11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 maneiras diferentes.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="00C548AB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10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  maneiras diferentes.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C.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="00C548AB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9 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maneiras diferentes.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="00C548AB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 6 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maneiras diferentes.</w:t>
      </w:r>
    </w:p>
    <w:p w:rsidR="00490FF7" w:rsidRPr="00490FF7" w:rsidRDefault="00490FF7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   </w:t>
      </w:r>
      <w:proofErr w:type="gramStart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</w:t>
      </w:r>
      <w:r w:rsidR="00C548AB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 xml:space="preserve"> 5 </w:t>
      </w:r>
      <w:r w:rsidRPr="00490FF7">
        <w:rPr>
          <w:rFonts w:ascii="Times New Roman" w:hAnsi="Times New Roman" w:cs="Times New Roman"/>
          <w:color w:val="262930"/>
          <w:sz w:val="24"/>
          <w:szCs w:val="24"/>
          <w:shd w:val="clear" w:color="auto" w:fill="FFFFFF"/>
          <w:lang w:eastAsia="pt-BR"/>
        </w:rPr>
        <w:t>maneiras diferentes.</w:t>
      </w:r>
    </w:p>
    <w:p w:rsidR="00490FF7" w:rsidRPr="00490FF7" w:rsidRDefault="00490FF7" w:rsidP="00490FF7">
      <w:pPr>
        <w:spacing w:after="24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sz w:val="24"/>
          <w:szCs w:val="24"/>
          <w:lang w:eastAsia="pt-BR"/>
        </w:rPr>
        <w:br/>
      </w:r>
    </w:p>
    <w:p w:rsidR="00490FF7" w:rsidRPr="00490FF7" w:rsidRDefault="00490FF7" w:rsidP="00490FF7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 xml:space="preserve">Questão 07 - </w:t>
      </w:r>
      <w:r w:rsidR="00D2383D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Um dado de 12 faces</w:t>
      </w:r>
      <w:r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. Lança-se esse dado sobre uma mesa e veriﬁca-se o número da face que está em contato com a mesa. Determine a probabilidade de o número da face em con</w:t>
      </w:r>
      <w:r w:rsidR="00D2383D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tato com a mesa ser múltiplo de 3.</w:t>
      </w:r>
    </w:p>
    <w:p w:rsidR="00490FF7" w:rsidRPr="00490FF7" w:rsidRDefault="00490FF7" w:rsidP="00490FF7">
      <w:pPr>
        <w:spacing w:before="280" w:after="28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490FF7" w:rsidRDefault="00D2383D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50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D2383D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44,6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D2383D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( </w:t>
      </w:r>
      <w:r w:rsidR="00804762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41,6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D2383D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14,6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D2383D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5,6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490FF7" w:rsidP="00490FF7">
      <w:pPr>
        <w:spacing w:after="240" w:line="240" w:lineRule="auto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90FF7" w:rsidRPr="00790B45" w:rsidRDefault="00490FF7" w:rsidP="00490FF7">
      <w:pPr>
        <w:spacing w:before="280" w:after="28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490FF7"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Questão 08 - </w:t>
      </w:r>
      <w:r w:rsidR="00790B45" w:rsidRP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Uma pessoa foi até a padaria para comprar pão e iogurte</w:t>
      </w:r>
      <w:r w:rsid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. Se o estabelecimento possui 20</w:t>
      </w:r>
      <w:r w:rsidR="00790B45" w:rsidRP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 xml:space="preserve"> pães, sendo que 5 são do dia anterior e os outr</w:t>
      </w:r>
      <w:r w:rsid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os foram fabricados no dia, e 12</w:t>
      </w:r>
      <w:r w:rsidR="00790B45" w:rsidRP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 xml:space="preserve"> iogurtes com data de </w:t>
      </w:r>
      <w:r w:rsid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validade inelegível, dos quais 3 já venceram</w:t>
      </w:r>
      <w:r w:rsidR="00790B45" w:rsidRPr="00790B45">
        <w:rPr>
          <w:rFonts w:ascii="Times New Roman" w:hAnsi="Times New Roman" w:cs="Times New Roman"/>
          <w:bCs/>
          <w:color w:val="000000"/>
          <w:sz w:val="24"/>
          <w:szCs w:val="24"/>
          <w:lang w:eastAsia="pt-BR"/>
        </w:rPr>
        <w:t>, qual a probabilidade de o cliente escolher um pão do dia e um iogurte na validade?</w:t>
      </w:r>
    </w:p>
    <w:p w:rsidR="00490FF7" w:rsidRPr="00490FF7" w:rsidRDefault="00790B45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A.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55,25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790B45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B.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56,25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790B45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C.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57,35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790B45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D.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58,25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Pr="00490FF7" w:rsidRDefault="00790B45" w:rsidP="00490FF7">
      <w:pPr>
        <w:spacing w:before="240"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E.  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(  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pt-BR"/>
        </w:rPr>
        <w:t xml:space="preserve"> ) 59,25</w:t>
      </w:r>
      <w:r w:rsidR="00490FF7" w:rsidRPr="00490FF7">
        <w:rPr>
          <w:rFonts w:ascii="Times New Roman" w:hAnsi="Times New Roman" w:cs="Times New Roman"/>
          <w:color w:val="000000"/>
          <w:sz w:val="24"/>
          <w:szCs w:val="24"/>
          <w:lang w:eastAsia="pt-BR"/>
        </w:rPr>
        <w:t>%</w:t>
      </w:r>
    </w:p>
    <w:p w:rsidR="00490FF7" w:rsidRDefault="00490FF7" w:rsidP="002721E2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E12E72" w:rsidRPr="00E12E72" w:rsidRDefault="00E12E72" w:rsidP="00E12E72">
      <w:pPr>
        <w:pStyle w:val="NormalWeb"/>
        <w:spacing w:before="0" w:beforeAutospacing="0" w:after="0" w:afterAutospacing="0"/>
        <w:jc w:val="center"/>
      </w:pPr>
      <w:r w:rsidRPr="00E12E72">
        <w:rPr>
          <w:b/>
          <w:bCs/>
        </w:rPr>
        <w:t>Gabarito: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1 - </w:t>
      </w:r>
      <w:r>
        <w:rPr>
          <w:b/>
          <w:bCs/>
        </w:rPr>
        <w:t>B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2 - </w:t>
      </w:r>
      <w:r>
        <w:rPr>
          <w:b/>
          <w:bCs/>
        </w:rPr>
        <w:t>C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3 - </w:t>
      </w:r>
      <w:r>
        <w:rPr>
          <w:b/>
          <w:bCs/>
        </w:rPr>
        <w:t>E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4 - </w:t>
      </w:r>
      <w:r>
        <w:rPr>
          <w:b/>
          <w:bCs/>
        </w:rPr>
        <w:t>A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5 - </w:t>
      </w:r>
      <w:r w:rsidR="00804762">
        <w:rPr>
          <w:b/>
          <w:bCs/>
        </w:rPr>
        <w:t>B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6 - </w:t>
      </w:r>
      <w:r w:rsidR="00804762">
        <w:rPr>
          <w:b/>
          <w:bCs/>
        </w:rPr>
        <w:t>A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>7 - C</w:t>
      </w:r>
    </w:p>
    <w:p w:rsidR="00E12E72" w:rsidRPr="00E12E72" w:rsidRDefault="00E12E72" w:rsidP="00E12E72">
      <w:pPr>
        <w:pStyle w:val="NormalWeb"/>
        <w:spacing w:before="0" w:beforeAutospacing="0" w:after="0" w:afterAutospacing="0"/>
      </w:pPr>
      <w:r w:rsidRPr="00E12E72">
        <w:rPr>
          <w:b/>
          <w:bCs/>
        </w:rPr>
        <w:t xml:space="preserve">8 - </w:t>
      </w:r>
      <w:r w:rsidR="00804762">
        <w:rPr>
          <w:b/>
          <w:bCs/>
        </w:rPr>
        <w:t>B</w:t>
      </w:r>
    </w:p>
    <w:p w:rsidR="00490FF7" w:rsidRPr="00E12E72" w:rsidRDefault="00490FF7" w:rsidP="002721E2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490FF7" w:rsidRPr="00E12E72" w:rsidSect="00F345EA">
      <w:headerReference w:type="first" r:id="rId10"/>
      <w:pgSz w:w="11906" w:h="16838"/>
      <w:pgMar w:top="426" w:right="1440" w:bottom="568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C57" w:rsidRDefault="009C7C57" w:rsidP="008872C4">
      <w:pPr>
        <w:spacing w:after="0" w:line="240" w:lineRule="auto"/>
      </w:pPr>
      <w:r>
        <w:separator/>
      </w:r>
    </w:p>
  </w:endnote>
  <w:endnote w:type="continuationSeparator" w:id="0">
    <w:p w:rsidR="009C7C57" w:rsidRDefault="009C7C57" w:rsidP="0088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C57" w:rsidRDefault="009C7C57" w:rsidP="008872C4">
      <w:pPr>
        <w:spacing w:after="0" w:line="240" w:lineRule="auto"/>
      </w:pPr>
      <w:r>
        <w:separator/>
      </w:r>
    </w:p>
  </w:footnote>
  <w:footnote w:type="continuationSeparator" w:id="0">
    <w:p w:rsidR="009C7C57" w:rsidRDefault="009C7C57" w:rsidP="0088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7B0E" w:rsidRPr="0051061A" w:rsidRDefault="00FE7B0E" w:rsidP="00FE7B0E">
    <w:pPr>
      <w:rPr>
        <w:vanish/>
        <w:color w:val="000000"/>
      </w:rPr>
    </w:pPr>
  </w:p>
  <w:p w:rsidR="000A3997" w:rsidRPr="000A3997" w:rsidRDefault="000A3997">
    <w:pPr>
      <w:pStyle w:val="Cabealh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C74"/>
    <w:multiLevelType w:val="hybridMultilevel"/>
    <w:tmpl w:val="39366094"/>
    <w:lvl w:ilvl="0" w:tplc="61D807B6">
      <w:start w:val="1"/>
      <w:numFmt w:val="lowerLetter"/>
      <w:lvlText w:val="%1-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31B59"/>
    <w:multiLevelType w:val="hybridMultilevel"/>
    <w:tmpl w:val="2ACEA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41C11"/>
    <w:multiLevelType w:val="hybridMultilevel"/>
    <w:tmpl w:val="7D549834"/>
    <w:lvl w:ilvl="0" w:tplc="D42C1FCE">
      <w:start w:val="1"/>
      <w:numFmt w:val="lowerLetter"/>
      <w:lvlText w:val="%1)"/>
      <w:lvlJc w:val="left"/>
      <w:pPr>
        <w:ind w:left="376" w:hanging="360"/>
      </w:pPr>
      <w:rPr>
        <w:rFonts w:ascii="Arial" w:eastAsia="Calibri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096" w:hanging="360"/>
      </w:pPr>
    </w:lvl>
    <w:lvl w:ilvl="2" w:tplc="0416001B" w:tentative="1">
      <w:start w:val="1"/>
      <w:numFmt w:val="lowerRoman"/>
      <w:lvlText w:val="%3."/>
      <w:lvlJc w:val="right"/>
      <w:pPr>
        <w:ind w:left="1816" w:hanging="180"/>
      </w:pPr>
    </w:lvl>
    <w:lvl w:ilvl="3" w:tplc="0416000F" w:tentative="1">
      <w:start w:val="1"/>
      <w:numFmt w:val="decimal"/>
      <w:lvlText w:val="%4."/>
      <w:lvlJc w:val="left"/>
      <w:pPr>
        <w:ind w:left="2536" w:hanging="360"/>
      </w:pPr>
    </w:lvl>
    <w:lvl w:ilvl="4" w:tplc="04160019" w:tentative="1">
      <w:start w:val="1"/>
      <w:numFmt w:val="lowerLetter"/>
      <w:lvlText w:val="%5."/>
      <w:lvlJc w:val="left"/>
      <w:pPr>
        <w:ind w:left="3256" w:hanging="360"/>
      </w:pPr>
    </w:lvl>
    <w:lvl w:ilvl="5" w:tplc="0416001B" w:tentative="1">
      <w:start w:val="1"/>
      <w:numFmt w:val="lowerRoman"/>
      <w:lvlText w:val="%6."/>
      <w:lvlJc w:val="right"/>
      <w:pPr>
        <w:ind w:left="3976" w:hanging="180"/>
      </w:pPr>
    </w:lvl>
    <w:lvl w:ilvl="6" w:tplc="0416000F" w:tentative="1">
      <w:start w:val="1"/>
      <w:numFmt w:val="decimal"/>
      <w:lvlText w:val="%7."/>
      <w:lvlJc w:val="left"/>
      <w:pPr>
        <w:ind w:left="4696" w:hanging="360"/>
      </w:pPr>
    </w:lvl>
    <w:lvl w:ilvl="7" w:tplc="04160019" w:tentative="1">
      <w:start w:val="1"/>
      <w:numFmt w:val="lowerLetter"/>
      <w:lvlText w:val="%8."/>
      <w:lvlJc w:val="left"/>
      <w:pPr>
        <w:ind w:left="5416" w:hanging="360"/>
      </w:pPr>
    </w:lvl>
    <w:lvl w:ilvl="8" w:tplc="0416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3" w15:restartNumberingAfterBreak="0">
    <w:nsid w:val="218F321D"/>
    <w:multiLevelType w:val="hybridMultilevel"/>
    <w:tmpl w:val="E6500CFA"/>
    <w:lvl w:ilvl="0" w:tplc="F3E41D9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27D5534D"/>
    <w:multiLevelType w:val="multilevel"/>
    <w:tmpl w:val="DDD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2C4D"/>
    <w:multiLevelType w:val="hybridMultilevel"/>
    <w:tmpl w:val="6C52F788"/>
    <w:lvl w:ilvl="0" w:tplc="D2B0222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2FD41001"/>
    <w:multiLevelType w:val="hybridMultilevel"/>
    <w:tmpl w:val="95929ACA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61A21ED"/>
    <w:multiLevelType w:val="hybridMultilevel"/>
    <w:tmpl w:val="9EBE6818"/>
    <w:lvl w:ilvl="0" w:tplc="D0FE5B64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54EED"/>
    <w:multiLevelType w:val="hybridMultilevel"/>
    <w:tmpl w:val="82DCAF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3003D"/>
    <w:multiLevelType w:val="hybridMultilevel"/>
    <w:tmpl w:val="C4D25CF4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1D0D58"/>
    <w:multiLevelType w:val="hybridMultilevel"/>
    <w:tmpl w:val="587CF868"/>
    <w:lvl w:ilvl="0" w:tplc="04090011">
      <w:start w:val="1"/>
      <w:numFmt w:val="decimal"/>
      <w:lvlText w:val="%1)"/>
      <w:lvlJc w:val="left"/>
      <w:pPr>
        <w:ind w:left="-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8" w:hanging="360"/>
      </w:pPr>
    </w:lvl>
    <w:lvl w:ilvl="2" w:tplc="0409001B" w:tentative="1">
      <w:start w:val="1"/>
      <w:numFmt w:val="lowerRoman"/>
      <w:lvlText w:val="%3."/>
      <w:lvlJc w:val="right"/>
      <w:pPr>
        <w:ind w:left="1538" w:hanging="180"/>
      </w:pPr>
    </w:lvl>
    <w:lvl w:ilvl="3" w:tplc="0409000F" w:tentative="1">
      <w:start w:val="1"/>
      <w:numFmt w:val="decimal"/>
      <w:lvlText w:val="%4."/>
      <w:lvlJc w:val="left"/>
      <w:pPr>
        <w:ind w:left="2258" w:hanging="360"/>
      </w:pPr>
    </w:lvl>
    <w:lvl w:ilvl="4" w:tplc="04090019" w:tentative="1">
      <w:start w:val="1"/>
      <w:numFmt w:val="lowerLetter"/>
      <w:lvlText w:val="%5."/>
      <w:lvlJc w:val="left"/>
      <w:pPr>
        <w:ind w:left="2978" w:hanging="360"/>
      </w:pPr>
    </w:lvl>
    <w:lvl w:ilvl="5" w:tplc="0409001B" w:tentative="1">
      <w:start w:val="1"/>
      <w:numFmt w:val="lowerRoman"/>
      <w:lvlText w:val="%6."/>
      <w:lvlJc w:val="right"/>
      <w:pPr>
        <w:ind w:left="3698" w:hanging="180"/>
      </w:pPr>
    </w:lvl>
    <w:lvl w:ilvl="6" w:tplc="0409000F" w:tentative="1">
      <w:start w:val="1"/>
      <w:numFmt w:val="decimal"/>
      <w:lvlText w:val="%7."/>
      <w:lvlJc w:val="left"/>
      <w:pPr>
        <w:ind w:left="4418" w:hanging="360"/>
      </w:pPr>
    </w:lvl>
    <w:lvl w:ilvl="7" w:tplc="04090019" w:tentative="1">
      <w:start w:val="1"/>
      <w:numFmt w:val="lowerLetter"/>
      <w:lvlText w:val="%8."/>
      <w:lvlJc w:val="left"/>
      <w:pPr>
        <w:ind w:left="5138" w:hanging="360"/>
      </w:pPr>
    </w:lvl>
    <w:lvl w:ilvl="8" w:tplc="0409001B" w:tentative="1">
      <w:start w:val="1"/>
      <w:numFmt w:val="lowerRoman"/>
      <w:lvlText w:val="%9."/>
      <w:lvlJc w:val="right"/>
      <w:pPr>
        <w:ind w:left="5858" w:hanging="180"/>
      </w:pPr>
    </w:lvl>
  </w:abstractNum>
  <w:abstractNum w:abstractNumId="11" w15:restartNumberingAfterBreak="0">
    <w:nsid w:val="69524B77"/>
    <w:multiLevelType w:val="hybridMultilevel"/>
    <w:tmpl w:val="C1205B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ED0AF1"/>
    <w:multiLevelType w:val="hybridMultilevel"/>
    <w:tmpl w:val="D638E4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D442D9"/>
    <w:multiLevelType w:val="hybridMultilevel"/>
    <w:tmpl w:val="849E4B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F74B7"/>
    <w:multiLevelType w:val="hybridMultilevel"/>
    <w:tmpl w:val="6DFCF46E"/>
    <w:lvl w:ilvl="0" w:tplc="E1C025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C523C"/>
    <w:multiLevelType w:val="hybridMultilevel"/>
    <w:tmpl w:val="7310C1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97E93"/>
    <w:multiLevelType w:val="hybridMultilevel"/>
    <w:tmpl w:val="0B262A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13"/>
  </w:num>
  <w:num w:numId="5">
    <w:abstractNumId w:val="9"/>
  </w:num>
  <w:num w:numId="6">
    <w:abstractNumId w:val="0"/>
  </w:num>
  <w:num w:numId="7">
    <w:abstractNumId w:val="16"/>
  </w:num>
  <w:num w:numId="8">
    <w:abstractNumId w:val="8"/>
  </w:num>
  <w:num w:numId="9">
    <w:abstractNumId w:val="14"/>
  </w:num>
  <w:num w:numId="10">
    <w:abstractNumId w:val="11"/>
  </w:num>
  <w:num w:numId="11">
    <w:abstractNumId w:val="12"/>
  </w:num>
  <w:num w:numId="12">
    <w:abstractNumId w:val="6"/>
  </w:num>
  <w:num w:numId="13">
    <w:abstractNumId w:val="3"/>
  </w:num>
  <w:num w:numId="14">
    <w:abstractNumId w:val="1"/>
  </w:num>
  <w:num w:numId="15">
    <w:abstractNumId w:val="5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90"/>
    <w:rsid w:val="00014C9B"/>
    <w:rsid w:val="00015F8D"/>
    <w:rsid w:val="0004380F"/>
    <w:rsid w:val="00045FC4"/>
    <w:rsid w:val="000471A5"/>
    <w:rsid w:val="00050AB1"/>
    <w:rsid w:val="00053C85"/>
    <w:rsid w:val="00057320"/>
    <w:rsid w:val="0006204C"/>
    <w:rsid w:val="00064BB7"/>
    <w:rsid w:val="0007251F"/>
    <w:rsid w:val="000731F2"/>
    <w:rsid w:val="00074170"/>
    <w:rsid w:val="0008294A"/>
    <w:rsid w:val="00084332"/>
    <w:rsid w:val="000845B5"/>
    <w:rsid w:val="000908B0"/>
    <w:rsid w:val="00093290"/>
    <w:rsid w:val="00095584"/>
    <w:rsid w:val="000A16E5"/>
    <w:rsid w:val="000A3997"/>
    <w:rsid w:val="000B4A6A"/>
    <w:rsid w:val="000B609E"/>
    <w:rsid w:val="000D1853"/>
    <w:rsid w:val="000D414B"/>
    <w:rsid w:val="000E270C"/>
    <w:rsid w:val="000E535D"/>
    <w:rsid w:val="000F73E2"/>
    <w:rsid w:val="0010198E"/>
    <w:rsid w:val="00102532"/>
    <w:rsid w:val="001120F5"/>
    <w:rsid w:val="00125A52"/>
    <w:rsid w:val="00127FFD"/>
    <w:rsid w:val="00137EE5"/>
    <w:rsid w:val="001572EA"/>
    <w:rsid w:val="00161122"/>
    <w:rsid w:val="0018340B"/>
    <w:rsid w:val="00186D2E"/>
    <w:rsid w:val="00192219"/>
    <w:rsid w:val="0019228E"/>
    <w:rsid w:val="00196833"/>
    <w:rsid w:val="001A44F4"/>
    <w:rsid w:val="001A6800"/>
    <w:rsid w:val="001A734E"/>
    <w:rsid w:val="001B5EB0"/>
    <w:rsid w:val="001C0989"/>
    <w:rsid w:val="001C1872"/>
    <w:rsid w:val="001C5A62"/>
    <w:rsid w:val="001C5ED6"/>
    <w:rsid w:val="001C72D3"/>
    <w:rsid w:val="001E108D"/>
    <w:rsid w:val="0020179B"/>
    <w:rsid w:val="00223F26"/>
    <w:rsid w:val="00226840"/>
    <w:rsid w:val="00227031"/>
    <w:rsid w:val="002311D1"/>
    <w:rsid w:val="00237119"/>
    <w:rsid w:val="00247DB6"/>
    <w:rsid w:val="0026029D"/>
    <w:rsid w:val="002619FF"/>
    <w:rsid w:val="00270026"/>
    <w:rsid w:val="002721E2"/>
    <w:rsid w:val="00272376"/>
    <w:rsid w:val="002759F8"/>
    <w:rsid w:val="00291AE8"/>
    <w:rsid w:val="0029311A"/>
    <w:rsid w:val="0029444E"/>
    <w:rsid w:val="002A3A24"/>
    <w:rsid w:val="002A7754"/>
    <w:rsid w:val="002B047B"/>
    <w:rsid w:val="002B3668"/>
    <w:rsid w:val="002B4203"/>
    <w:rsid w:val="002B6732"/>
    <w:rsid w:val="002C25E1"/>
    <w:rsid w:val="002C2BD2"/>
    <w:rsid w:val="002C6C37"/>
    <w:rsid w:val="002D77AB"/>
    <w:rsid w:val="002E0D0A"/>
    <w:rsid w:val="002E2616"/>
    <w:rsid w:val="002F082F"/>
    <w:rsid w:val="002F15D5"/>
    <w:rsid w:val="002F43FE"/>
    <w:rsid w:val="002F5263"/>
    <w:rsid w:val="0030556A"/>
    <w:rsid w:val="00314FFD"/>
    <w:rsid w:val="00316EB7"/>
    <w:rsid w:val="0032007C"/>
    <w:rsid w:val="00324187"/>
    <w:rsid w:val="003245EA"/>
    <w:rsid w:val="00335D81"/>
    <w:rsid w:val="003627CE"/>
    <w:rsid w:val="00364725"/>
    <w:rsid w:val="00366477"/>
    <w:rsid w:val="0037137A"/>
    <w:rsid w:val="00383540"/>
    <w:rsid w:val="0039642C"/>
    <w:rsid w:val="003A14C9"/>
    <w:rsid w:val="003B34B1"/>
    <w:rsid w:val="003B3B52"/>
    <w:rsid w:val="003C1E45"/>
    <w:rsid w:val="003C4D85"/>
    <w:rsid w:val="003C6EF7"/>
    <w:rsid w:val="003D2128"/>
    <w:rsid w:val="003D5CDB"/>
    <w:rsid w:val="003D701F"/>
    <w:rsid w:val="003F460E"/>
    <w:rsid w:val="0040223C"/>
    <w:rsid w:val="00410C40"/>
    <w:rsid w:val="00412ABF"/>
    <w:rsid w:val="00424E4F"/>
    <w:rsid w:val="004313CD"/>
    <w:rsid w:val="004427E4"/>
    <w:rsid w:val="004504D6"/>
    <w:rsid w:val="00456347"/>
    <w:rsid w:val="0045710D"/>
    <w:rsid w:val="00472252"/>
    <w:rsid w:val="004734D3"/>
    <w:rsid w:val="00475D50"/>
    <w:rsid w:val="00483710"/>
    <w:rsid w:val="00490FF7"/>
    <w:rsid w:val="004A0613"/>
    <w:rsid w:val="004A0705"/>
    <w:rsid w:val="004A0C5C"/>
    <w:rsid w:val="004A3E02"/>
    <w:rsid w:val="004B3BB2"/>
    <w:rsid w:val="004B5EDF"/>
    <w:rsid w:val="004B6B1D"/>
    <w:rsid w:val="004C6A9C"/>
    <w:rsid w:val="004C6E92"/>
    <w:rsid w:val="004D71B9"/>
    <w:rsid w:val="004E30E0"/>
    <w:rsid w:val="004F1E8C"/>
    <w:rsid w:val="00507F79"/>
    <w:rsid w:val="00513778"/>
    <w:rsid w:val="00534B93"/>
    <w:rsid w:val="00545D96"/>
    <w:rsid w:val="00555189"/>
    <w:rsid w:val="00560006"/>
    <w:rsid w:val="00560DFF"/>
    <w:rsid w:val="005726A8"/>
    <w:rsid w:val="00572808"/>
    <w:rsid w:val="0057301A"/>
    <w:rsid w:val="005762CB"/>
    <w:rsid w:val="00593090"/>
    <w:rsid w:val="005976B8"/>
    <w:rsid w:val="005A0989"/>
    <w:rsid w:val="005B5C19"/>
    <w:rsid w:val="005B634F"/>
    <w:rsid w:val="005C0A39"/>
    <w:rsid w:val="005D2D4A"/>
    <w:rsid w:val="005E10ED"/>
    <w:rsid w:val="005E181B"/>
    <w:rsid w:val="005E7BCB"/>
    <w:rsid w:val="005F3149"/>
    <w:rsid w:val="00602726"/>
    <w:rsid w:val="006056B9"/>
    <w:rsid w:val="00611E20"/>
    <w:rsid w:val="00616925"/>
    <w:rsid w:val="00655597"/>
    <w:rsid w:val="0066421E"/>
    <w:rsid w:val="00684AC2"/>
    <w:rsid w:val="00696D17"/>
    <w:rsid w:val="006A7F52"/>
    <w:rsid w:val="006B49D7"/>
    <w:rsid w:val="006B6DA3"/>
    <w:rsid w:val="006C13AD"/>
    <w:rsid w:val="006D5AA3"/>
    <w:rsid w:val="006D7CC4"/>
    <w:rsid w:val="006D7F7C"/>
    <w:rsid w:val="006E0EC2"/>
    <w:rsid w:val="006E456A"/>
    <w:rsid w:val="006F01FF"/>
    <w:rsid w:val="006F394C"/>
    <w:rsid w:val="006F52EE"/>
    <w:rsid w:val="00701BCB"/>
    <w:rsid w:val="007025F8"/>
    <w:rsid w:val="00710F7C"/>
    <w:rsid w:val="00712977"/>
    <w:rsid w:val="00717265"/>
    <w:rsid w:val="00734B27"/>
    <w:rsid w:val="00735DC7"/>
    <w:rsid w:val="00767A96"/>
    <w:rsid w:val="0078418B"/>
    <w:rsid w:val="00790B45"/>
    <w:rsid w:val="0079137C"/>
    <w:rsid w:val="007934C7"/>
    <w:rsid w:val="00795035"/>
    <w:rsid w:val="00795744"/>
    <w:rsid w:val="007B07C2"/>
    <w:rsid w:val="007C5146"/>
    <w:rsid w:val="007D43AB"/>
    <w:rsid w:val="007D55C6"/>
    <w:rsid w:val="007E1298"/>
    <w:rsid w:val="007E3936"/>
    <w:rsid w:val="007F10E1"/>
    <w:rsid w:val="007F24F2"/>
    <w:rsid w:val="007F3127"/>
    <w:rsid w:val="007F50EB"/>
    <w:rsid w:val="007F5F41"/>
    <w:rsid w:val="00800FFE"/>
    <w:rsid w:val="008014D3"/>
    <w:rsid w:val="00804762"/>
    <w:rsid w:val="008050F5"/>
    <w:rsid w:val="0081125A"/>
    <w:rsid w:val="0081142A"/>
    <w:rsid w:val="00811B7C"/>
    <w:rsid w:val="00812825"/>
    <w:rsid w:val="008132CF"/>
    <w:rsid w:val="00813A87"/>
    <w:rsid w:val="0082021D"/>
    <w:rsid w:val="008276D4"/>
    <w:rsid w:val="008338EB"/>
    <w:rsid w:val="00835C38"/>
    <w:rsid w:val="00837218"/>
    <w:rsid w:val="00851094"/>
    <w:rsid w:val="008603BD"/>
    <w:rsid w:val="00862EB6"/>
    <w:rsid w:val="008807FD"/>
    <w:rsid w:val="00884704"/>
    <w:rsid w:val="008872C4"/>
    <w:rsid w:val="00890F1C"/>
    <w:rsid w:val="008A0069"/>
    <w:rsid w:val="008B7C14"/>
    <w:rsid w:val="008C3E39"/>
    <w:rsid w:val="008D2015"/>
    <w:rsid w:val="008D2CBE"/>
    <w:rsid w:val="008E756D"/>
    <w:rsid w:val="008F3441"/>
    <w:rsid w:val="008F3FE5"/>
    <w:rsid w:val="008F4076"/>
    <w:rsid w:val="008F4F22"/>
    <w:rsid w:val="008F6639"/>
    <w:rsid w:val="00900F3B"/>
    <w:rsid w:val="00901D51"/>
    <w:rsid w:val="009147DE"/>
    <w:rsid w:val="009226EC"/>
    <w:rsid w:val="00922B84"/>
    <w:rsid w:val="009239B0"/>
    <w:rsid w:val="009262BA"/>
    <w:rsid w:val="00930858"/>
    <w:rsid w:val="00941B67"/>
    <w:rsid w:val="009447B4"/>
    <w:rsid w:val="009472F5"/>
    <w:rsid w:val="00953073"/>
    <w:rsid w:val="00954BCB"/>
    <w:rsid w:val="00966CFA"/>
    <w:rsid w:val="0096786B"/>
    <w:rsid w:val="00972401"/>
    <w:rsid w:val="009812AC"/>
    <w:rsid w:val="00991EE4"/>
    <w:rsid w:val="00994A5B"/>
    <w:rsid w:val="00996F31"/>
    <w:rsid w:val="009A1D1F"/>
    <w:rsid w:val="009A243F"/>
    <w:rsid w:val="009A6F22"/>
    <w:rsid w:val="009B5C4F"/>
    <w:rsid w:val="009C539B"/>
    <w:rsid w:val="009C7C57"/>
    <w:rsid w:val="009D2AB9"/>
    <w:rsid w:val="009D46B8"/>
    <w:rsid w:val="009D5A6A"/>
    <w:rsid w:val="009E05C5"/>
    <w:rsid w:val="009E0FF5"/>
    <w:rsid w:val="009E20E6"/>
    <w:rsid w:val="009E455F"/>
    <w:rsid w:val="009F2814"/>
    <w:rsid w:val="009F5814"/>
    <w:rsid w:val="00A0526C"/>
    <w:rsid w:val="00A05FD3"/>
    <w:rsid w:val="00A16309"/>
    <w:rsid w:val="00A26F1D"/>
    <w:rsid w:val="00A3053A"/>
    <w:rsid w:val="00A35331"/>
    <w:rsid w:val="00A35A7A"/>
    <w:rsid w:val="00A430AC"/>
    <w:rsid w:val="00A434B3"/>
    <w:rsid w:val="00A43F7B"/>
    <w:rsid w:val="00A504FF"/>
    <w:rsid w:val="00A53C02"/>
    <w:rsid w:val="00A5432F"/>
    <w:rsid w:val="00A57643"/>
    <w:rsid w:val="00A649A1"/>
    <w:rsid w:val="00A92E30"/>
    <w:rsid w:val="00AC53A8"/>
    <w:rsid w:val="00AD418E"/>
    <w:rsid w:val="00AD56D4"/>
    <w:rsid w:val="00AD5B71"/>
    <w:rsid w:val="00AE4BED"/>
    <w:rsid w:val="00B0663E"/>
    <w:rsid w:val="00B101C2"/>
    <w:rsid w:val="00B118A6"/>
    <w:rsid w:val="00B141EA"/>
    <w:rsid w:val="00B1767C"/>
    <w:rsid w:val="00B21721"/>
    <w:rsid w:val="00B238A3"/>
    <w:rsid w:val="00B34B36"/>
    <w:rsid w:val="00B35003"/>
    <w:rsid w:val="00B4249C"/>
    <w:rsid w:val="00B44596"/>
    <w:rsid w:val="00B65341"/>
    <w:rsid w:val="00B65CB3"/>
    <w:rsid w:val="00B71254"/>
    <w:rsid w:val="00B76403"/>
    <w:rsid w:val="00B82A87"/>
    <w:rsid w:val="00B91456"/>
    <w:rsid w:val="00B93694"/>
    <w:rsid w:val="00B952DE"/>
    <w:rsid w:val="00BA325A"/>
    <w:rsid w:val="00BB5EE0"/>
    <w:rsid w:val="00BD0A12"/>
    <w:rsid w:val="00BD26FF"/>
    <w:rsid w:val="00BD7DF3"/>
    <w:rsid w:val="00BF7E7E"/>
    <w:rsid w:val="00C0027C"/>
    <w:rsid w:val="00C03D21"/>
    <w:rsid w:val="00C05461"/>
    <w:rsid w:val="00C13DA6"/>
    <w:rsid w:val="00C14308"/>
    <w:rsid w:val="00C20F8C"/>
    <w:rsid w:val="00C23DEC"/>
    <w:rsid w:val="00C400AC"/>
    <w:rsid w:val="00C43EB4"/>
    <w:rsid w:val="00C454CD"/>
    <w:rsid w:val="00C476F6"/>
    <w:rsid w:val="00C548AB"/>
    <w:rsid w:val="00C61DE8"/>
    <w:rsid w:val="00C63581"/>
    <w:rsid w:val="00C7055D"/>
    <w:rsid w:val="00C86109"/>
    <w:rsid w:val="00C9486C"/>
    <w:rsid w:val="00C9625E"/>
    <w:rsid w:val="00CA607F"/>
    <w:rsid w:val="00CC0BC1"/>
    <w:rsid w:val="00CC2AED"/>
    <w:rsid w:val="00CC4FEA"/>
    <w:rsid w:val="00CC7A7E"/>
    <w:rsid w:val="00CD29F7"/>
    <w:rsid w:val="00CE30CC"/>
    <w:rsid w:val="00CE6E6E"/>
    <w:rsid w:val="00CF396C"/>
    <w:rsid w:val="00CF40BB"/>
    <w:rsid w:val="00CF4D5B"/>
    <w:rsid w:val="00D03B66"/>
    <w:rsid w:val="00D10454"/>
    <w:rsid w:val="00D1623F"/>
    <w:rsid w:val="00D201FC"/>
    <w:rsid w:val="00D20EF3"/>
    <w:rsid w:val="00D2383D"/>
    <w:rsid w:val="00D270DD"/>
    <w:rsid w:val="00D53C29"/>
    <w:rsid w:val="00D611FB"/>
    <w:rsid w:val="00D979FD"/>
    <w:rsid w:val="00DA129A"/>
    <w:rsid w:val="00DB7045"/>
    <w:rsid w:val="00DC16C7"/>
    <w:rsid w:val="00DD5FE7"/>
    <w:rsid w:val="00DD7C72"/>
    <w:rsid w:val="00DE28B3"/>
    <w:rsid w:val="00DF60AF"/>
    <w:rsid w:val="00E0246F"/>
    <w:rsid w:val="00E12E72"/>
    <w:rsid w:val="00E13556"/>
    <w:rsid w:val="00E31A61"/>
    <w:rsid w:val="00E33521"/>
    <w:rsid w:val="00E35A77"/>
    <w:rsid w:val="00E420EA"/>
    <w:rsid w:val="00E45FE2"/>
    <w:rsid w:val="00E47A19"/>
    <w:rsid w:val="00E51628"/>
    <w:rsid w:val="00E54B40"/>
    <w:rsid w:val="00E564DB"/>
    <w:rsid w:val="00E614E8"/>
    <w:rsid w:val="00E67E73"/>
    <w:rsid w:val="00E72A8D"/>
    <w:rsid w:val="00E73447"/>
    <w:rsid w:val="00E83C4E"/>
    <w:rsid w:val="00E96482"/>
    <w:rsid w:val="00EA02E0"/>
    <w:rsid w:val="00EA2841"/>
    <w:rsid w:val="00EB2983"/>
    <w:rsid w:val="00EC59E1"/>
    <w:rsid w:val="00ED50E2"/>
    <w:rsid w:val="00EF12EC"/>
    <w:rsid w:val="00EF6C14"/>
    <w:rsid w:val="00F06484"/>
    <w:rsid w:val="00F10694"/>
    <w:rsid w:val="00F10781"/>
    <w:rsid w:val="00F11D52"/>
    <w:rsid w:val="00F20DA6"/>
    <w:rsid w:val="00F20DF3"/>
    <w:rsid w:val="00F30327"/>
    <w:rsid w:val="00F336CE"/>
    <w:rsid w:val="00F345EA"/>
    <w:rsid w:val="00F479AD"/>
    <w:rsid w:val="00F522DA"/>
    <w:rsid w:val="00F63905"/>
    <w:rsid w:val="00F6446F"/>
    <w:rsid w:val="00F66232"/>
    <w:rsid w:val="00F7587C"/>
    <w:rsid w:val="00F7612D"/>
    <w:rsid w:val="00F8416B"/>
    <w:rsid w:val="00FA2FDE"/>
    <w:rsid w:val="00FA514A"/>
    <w:rsid w:val="00FB235A"/>
    <w:rsid w:val="00FC74E2"/>
    <w:rsid w:val="00FC7A30"/>
    <w:rsid w:val="00FD2870"/>
    <w:rsid w:val="00FD3ED0"/>
    <w:rsid w:val="00FE359E"/>
    <w:rsid w:val="00FE4B05"/>
    <w:rsid w:val="00FE625D"/>
    <w:rsid w:val="00FE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F58667"/>
  <w15:docId w15:val="{B93BCC03-F7B6-4591-9F4F-5158187A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A3"/>
    <w:pPr>
      <w:spacing w:after="160" w:line="259" w:lineRule="auto"/>
    </w:pPr>
    <w:rPr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B235A"/>
    <w:pPr>
      <w:keepNext/>
      <w:keepLines/>
      <w:spacing w:before="480" w:after="0"/>
      <w:outlineLvl w:val="0"/>
    </w:pPr>
    <w:rPr>
      <w:rFonts w:ascii="Calibri Light" w:hAnsi="Calibri Light" w:cs="Times New Roman"/>
      <w:b/>
      <w:bCs/>
      <w:color w:val="2E74B5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F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6F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26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A6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87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87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72C4"/>
  </w:style>
  <w:style w:type="paragraph" w:styleId="Rodap">
    <w:name w:val="footer"/>
    <w:basedOn w:val="Normal"/>
    <w:link w:val="RodapChar"/>
    <w:uiPriority w:val="99"/>
    <w:unhideWhenUsed/>
    <w:rsid w:val="00887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72C4"/>
  </w:style>
  <w:style w:type="paragraph" w:styleId="PargrafodaLista">
    <w:name w:val="List Paragraph"/>
    <w:basedOn w:val="Normal"/>
    <w:uiPriority w:val="34"/>
    <w:qFormat/>
    <w:rsid w:val="00FA2FD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2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A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uiPriority w:val="9"/>
    <w:rsid w:val="00FB235A"/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paragraph" w:styleId="NormalWeb">
    <w:name w:val="Normal (Web)"/>
    <w:basedOn w:val="Normal"/>
    <w:uiPriority w:val="99"/>
    <w:unhideWhenUsed/>
    <w:rsid w:val="00FB235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FB235A"/>
    <w:rPr>
      <w:b/>
      <w:bCs/>
    </w:rPr>
  </w:style>
  <w:style w:type="paragraph" w:styleId="SemEspaamento">
    <w:name w:val="No Spacing"/>
    <w:uiPriority w:val="1"/>
    <w:qFormat/>
    <w:rsid w:val="00CA607F"/>
    <w:rPr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F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26EC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4D71B9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6F1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A6A"/>
    <w:rPr>
      <w:rFonts w:asciiTheme="majorHAnsi" w:eastAsiaTheme="majorEastAsia" w:hAnsiTheme="majorHAnsi" w:cstheme="majorBidi"/>
      <w:color w:val="2E74B5" w:themeColor="accent1" w:themeShade="BF"/>
      <w:lang w:eastAsia="en-US"/>
    </w:rPr>
  </w:style>
  <w:style w:type="character" w:customStyle="1" w:styleId="apple-tab-span">
    <w:name w:val="apple-tab-span"/>
    <w:basedOn w:val="Fontepargpadro"/>
    <w:rsid w:val="00696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93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1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io.carlos\Downloads\AVALIA&#199;&#195;O%20ESPEC&#205;FICA%201&#186;%20BIMESTRE-%20ef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F1DBC-BA13-4E0F-8B0C-1F146041D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AVALIAÇÃO ESPECÍFICA 1º BIMESTRE- ef</Template>
  <TotalTime>2356</TotalTime>
  <Pages>3</Pages>
  <Words>510</Words>
  <Characters>2758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Ribeiro Silva</dc:creator>
  <cp:keywords/>
  <cp:lastModifiedBy>Francisco</cp:lastModifiedBy>
  <cp:revision>261</cp:revision>
  <dcterms:created xsi:type="dcterms:W3CDTF">2022-02-21T19:48:00Z</dcterms:created>
  <dcterms:modified xsi:type="dcterms:W3CDTF">2025-11-08T18:15:00Z</dcterms:modified>
</cp:coreProperties>
</file>